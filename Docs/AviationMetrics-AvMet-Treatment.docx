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25571B3C" w14:textId="77777777" w:rsidR="0023439E" w:rsidRDefault="0023439E" w:rsidP="0023439E">
      <w:pPr>
        <w:pStyle w:val="Title"/>
      </w:pPr>
      <w:r>
        <w:t>STRATUX Daily Digest</w:t>
      </w:r>
    </w:p>
    <w:p w14:paraId="19BCA391" w14:textId="77777777" w:rsidR="0023439E" w:rsidRDefault="0023439E" w:rsidP="0023439E">
      <w:pPr>
        <w:pStyle w:val="Heading1"/>
      </w:pPr>
      <w:r>
        <w:t>Overview</w:t>
      </w:r>
    </w:p>
    <w:p w14:paraId="74DBB230" w14:textId="77777777" w:rsidR="0023439E" w:rsidRDefault="0023439E" w:rsidP="0023439E">
      <w:r>
        <w:t>Daily processing of the STRATUX  sqlite3 database files to extract interesting information.  Examples of desired data:</w:t>
      </w:r>
    </w:p>
    <w:p w14:paraId="2B4FC457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 xml:space="preserve">Highest speed </w:t>
      </w:r>
    </w:p>
    <w:p w14:paraId="2E2BFC79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 xml:space="preserve">Slowest speed ( greater than 25 </w:t>
      </w:r>
      <w:proofErr w:type="spellStart"/>
      <w:r>
        <w:t>kts</w:t>
      </w:r>
      <w:proofErr w:type="spellEnd"/>
      <w:r>
        <w:t>)</w:t>
      </w:r>
    </w:p>
    <w:p w14:paraId="688170A4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Highest altitude</w:t>
      </w:r>
    </w:p>
    <w:p w14:paraId="48CB36BE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Lowest altitude ( greater than 0 )</w:t>
      </w:r>
    </w:p>
    <w:p w14:paraId="36FFF7D5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Most contact events</w:t>
      </w:r>
    </w:p>
    <w:p w14:paraId="14D373EF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Fewest contact events</w:t>
      </w:r>
    </w:p>
    <w:p w14:paraId="0F134B3A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Closest contact</w:t>
      </w:r>
    </w:p>
    <w:p w14:paraId="7239BAC5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Furthest contact</w:t>
      </w:r>
    </w:p>
    <w:p w14:paraId="2BBF1B71" w14:textId="2805BEE5" w:rsidR="0023439E" w:rsidRDefault="0023439E" w:rsidP="0023439E">
      <w:pPr>
        <w:pStyle w:val="ListParagraph"/>
        <w:numPr>
          <w:ilvl w:val="0"/>
          <w:numId w:val="17"/>
        </w:numPr>
      </w:pPr>
      <w:r>
        <w:t>Squa</w:t>
      </w:r>
      <w:r w:rsidR="00340767">
        <w:t>w</w:t>
      </w:r>
      <w:r>
        <w:t>k counts</w:t>
      </w:r>
    </w:p>
    <w:p w14:paraId="5D8C8BE6" w14:textId="7F7912FB" w:rsidR="0023439E" w:rsidRDefault="0023439E" w:rsidP="0023439E">
      <w:pPr>
        <w:pStyle w:val="ListParagraph"/>
        <w:numPr>
          <w:ilvl w:val="0"/>
          <w:numId w:val="17"/>
        </w:numPr>
      </w:pPr>
      <w:r>
        <w:t>Emergency Squa</w:t>
      </w:r>
      <w:r w:rsidR="00340767">
        <w:t>w</w:t>
      </w:r>
      <w:r>
        <w:t>k events</w:t>
      </w:r>
    </w:p>
    <w:p w14:paraId="73DFEC30" w14:textId="77777777" w:rsidR="0023439E" w:rsidRDefault="0023439E" w:rsidP="0023439E">
      <w:pPr>
        <w:pStyle w:val="ListParagraph"/>
        <w:numPr>
          <w:ilvl w:val="0"/>
          <w:numId w:val="17"/>
        </w:numPr>
      </w:pPr>
      <w:r>
        <w:t>Flyover events (less than 1nm range)</w:t>
      </w:r>
    </w:p>
    <w:p w14:paraId="25A4556F" w14:textId="77777777" w:rsidR="007A16F9" w:rsidRDefault="007A16F9" w:rsidP="007A16F9">
      <w:pPr>
        <w:pStyle w:val="ListParagraph"/>
      </w:pPr>
    </w:p>
    <w:p w14:paraId="571DBC21" w14:textId="35DB0FCE" w:rsidR="00EA6653" w:rsidRDefault="00EA6653" w:rsidP="007A16F9">
      <w:pPr>
        <w:pStyle w:val="Heading1"/>
      </w:pPr>
      <w:r>
        <w:t>Specifications</w:t>
      </w:r>
    </w:p>
    <w:p w14:paraId="2AC72B76" w14:textId="77777777" w:rsidR="00EA6653" w:rsidRDefault="00EA6653" w:rsidP="00EA6653">
      <w:pPr>
        <w:pStyle w:val="Normal1"/>
      </w:pPr>
    </w:p>
    <w:p w14:paraId="3D27EAD2" w14:textId="1DB2E738" w:rsidR="00327DB8" w:rsidRDefault="00327DB8" w:rsidP="00327DB8">
      <w:pPr>
        <w:pStyle w:val="Heading2"/>
      </w:pPr>
      <w:r>
        <w:t>Data Records</w:t>
      </w:r>
    </w:p>
    <w:p w14:paraId="3F6841D9" w14:textId="4E5D1C7D" w:rsidR="00327DB8" w:rsidRDefault="00327DB8" w:rsidP="00EA6653">
      <w:pPr>
        <w:pStyle w:val="Normal1"/>
      </w:pPr>
      <w:r>
        <w:t>Minimum record requirements will contain the following basic aircraft information:</w:t>
      </w:r>
    </w:p>
    <w:p w14:paraId="735D0A76" w14:textId="77AF1CC9" w:rsidR="00327DB8" w:rsidRDefault="00327DB8" w:rsidP="00327DB8">
      <w:pPr>
        <w:pStyle w:val="Normal1"/>
        <w:numPr>
          <w:ilvl w:val="0"/>
          <w:numId w:val="18"/>
        </w:numPr>
      </w:pPr>
      <w:r>
        <w:t>ICO25 code</w:t>
      </w:r>
    </w:p>
    <w:p w14:paraId="5B917E82" w14:textId="11090C73" w:rsidR="00327DB8" w:rsidRDefault="00327DB8" w:rsidP="00327DB8">
      <w:pPr>
        <w:pStyle w:val="Normal1"/>
        <w:numPr>
          <w:ilvl w:val="0"/>
          <w:numId w:val="18"/>
        </w:numPr>
      </w:pPr>
      <w:proofErr w:type="spellStart"/>
      <w:r>
        <w:t>Callsign</w:t>
      </w:r>
      <w:proofErr w:type="spellEnd"/>
      <w:r>
        <w:t xml:space="preserve"> ( -- n/a – if not detected)</w:t>
      </w:r>
    </w:p>
    <w:p w14:paraId="13F049E0" w14:textId="155A677E" w:rsidR="00327DB8" w:rsidRDefault="00327DB8" w:rsidP="00327DB8">
      <w:pPr>
        <w:pStyle w:val="Normal1"/>
        <w:numPr>
          <w:ilvl w:val="0"/>
          <w:numId w:val="18"/>
        </w:numPr>
      </w:pPr>
      <w:r>
        <w:t>Tail Number ( ---- if not detected )</w:t>
      </w:r>
    </w:p>
    <w:p w14:paraId="232F4303" w14:textId="68C31FEF" w:rsidR="00327DB8" w:rsidRDefault="00327DB8" w:rsidP="00327DB8">
      <w:pPr>
        <w:pStyle w:val="Normal1"/>
        <w:numPr>
          <w:ilvl w:val="0"/>
          <w:numId w:val="18"/>
        </w:numPr>
      </w:pPr>
      <w:r>
        <w:t>First contact time (UTC)</w:t>
      </w:r>
    </w:p>
    <w:p w14:paraId="672A9C82" w14:textId="28BB5B2D" w:rsidR="00327DB8" w:rsidRDefault="00327DB8" w:rsidP="00327DB8">
      <w:pPr>
        <w:pStyle w:val="Normal1"/>
        <w:numPr>
          <w:ilvl w:val="0"/>
          <w:numId w:val="18"/>
        </w:numPr>
      </w:pPr>
      <w:r>
        <w:t>Last contact time (UTC)</w:t>
      </w:r>
    </w:p>
    <w:p w14:paraId="20AD0591" w14:textId="06F6328C" w:rsidR="00327DB8" w:rsidRDefault="00327DB8" w:rsidP="00327DB8">
      <w:pPr>
        <w:pStyle w:val="Normal1"/>
        <w:numPr>
          <w:ilvl w:val="0"/>
          <w:numId w:val="18"/>
        </w:numPr>
      </w:pPr>
      <w:r>
        <w:t>Remarkable aspect (e.g.  speed, altitude, selection criteria)</w:t>
      </w:r>
    </w:p>
    <w:p w14:paraId="651ACC56" w14:textId="77777777" w:rsidR="00327DB8" w:rsidRDefault="00327DB8" w:rsidP="00327DB8">
      <w:pPr>
        <w:pStyle w:val="Normal1"/>
      </w:pPr>
    </w:p>
    <w:p w14:paraId="501DF2C8" w14:textId="0BE95690" w:rsidR="00327DB8" w:rsidRDefault="00327DB8" w:rsidP="00327DB8">
      <w:pPr>
        <w:pStyle w:val="Normal1"/>
      </w:pPr>
      <w:r>
        <w:t>Optional record fields, if available via other database sources</w:t>
      </w:r>
    </w:p>
    <w:p w14:paraId="27F7BFF2" w14:textId="61BBC2FE" w:rsidR="00327DB8" w:rsidRDefault="00327DB8" w:rsidP="00327DB8">
      <w:pPr>
        <w:pStyle w:val="Normal1"/>
        <w:numPr>
          <w:ilvl w:val="0"/>
          <w:numId w:val="19"/>
        </w:numPr>
      </w:pPr>
      <w:r>
        <w:t>Aircraft manufacture</w:t>
      </w:r>
    </w:p>
    <w:p w14:paraId="27BEE74A" w14:textId="38D4660A" w:rsidR="00327DB8" w:rsidRDefault="00327DB8" w:rsidP="00327DB8">
      <w:pPr>
        <w:pStyle w:val="Normal1"/>
        <w:numPr>
          <w:ilvl w:val="0"/>
          <w:numId w:val="19"/>
        </w:numPr>
      </w:pPr>
      <w:r>
        <w:t>Aircraft model (e.g.  737-8)</w:t>
      </w:r>
    </w:p>
    <w:p w14:paraId="7B34848E" w14:textId="475B6A8B" w:rsidR="00327DB8" w:rsidRDefault="00327DB8" w:rsidP="00327DB8">
      <w:pPr>
        <w:pStyle w:val="Normal1"/>
        <w:numPr>
          <w:ilvl w:val="0"/>
          <w:numId w:val="19"/>
        </w:numPr>
      </w:pPr>
      <w:r>
        <w:t>Operator / owner (e.g.  American Airlines)</w:t>
      </w:r>
    </w:p>
    <w:p w14:paraId="19133954" w14:textId="118B1566" w:rsidR="00327DB8" w:rsidRDefault="00327DB8" w:rsidP="00327DB8">
      <w:pPr>
        <w:pStyle w:val="Normal1"/>
        <w:numPr>
          <w:ilvl w:val="0"/>
          <w:numId w:val="19"/>
        </w:numPr>
      </w:pPr>
      <w:r>
        <w:t>Image of aircraft</w:t>
      </w:r>
    </w:p>
    <w:p w14:paraId="0C60B32F" w14:textId="07567241" w:rsidR="00954C01" w:rsidRDefault="00954C01" w:rsidP="00327DB8">
      <w:pPr>
        <w:pStyle w:val="Normal1"/>
        <w:numPr>
          <w:ilvl w:val="0"/>
          <w:numId w:val="19"/>
        </w:numPr>
      </w:pPr>
      <w:r>
        <w:t>Military / Civilian / Unknown (aliens??)</w:t>
      </w:r>
    </w:p>
    <w:p w14:paraId="74C6BD3B" w14:textId="77777777" w:rsidR="00954C01" w:rsidRDefault="00954C01" w:rsidP="00327DB8">
      <w:pPr>
        <w:pStyle w:val="Normal1"/>
        <w:numPr>
          <w:ilvl w:val="0"/>
          <w:numId w:val="19"/>
        </w:numPr>
      </w:pPr>
      <w:bookmarkStart w:id="0" w:name="_GoBack"/>
      <w:bookmarkEnd w:id="0"/>
    </w:p>
    <w:p w14:paraId="36A59C79" w14:textId="77777777" w:rsidR="00327DB8" w:rsidRDefault="00327DB8" w:rsidP="00327DB8">
      <w:pPr>
        <w:pStyle w:val="Normal1"/>
        <w:ind w:left="720"/>
      </w:pPr>
    </w:p>
    <w:p w14:paraId="1DCE1B33" w14:textId="77777777" w:rsidR="00327DB8" w:rsidRPr="00EA6653" w:rsidRDefault="00327DB8" w:rsidP="00327DB8">
      <w:pPr>
        <w:pStyle w:val="Normal1"/>
        <w:ind w:left="720"/>
      </w:pPr>
    </w:p>
    <w:p w14:paraId="627F4591" w14:textId="2D249656" w:rsidR="00CD666C" w:rsidRDefault="00CD666C" w:rsidP="007A16F9">
      <w:pPr>
        <w:pStyle w:val="Heading1"/>
      </w:pPr>
      <w:r>
        <w:t>Components</w:t>
      </w:r>
    </w:p>
    <w:p w14:paraId="479CC163" w14:textId="3B4138A5" w:rsidR="00CD666C" w:rsidRDefault="004C20F8" w:rsidP="00CD666C">
      <w:r>
        <w:t>List of project components, such as .jar files, images, configurations etc.</w:t>
      </w:r>
    </w:p>
    <w:p w14:paraId="63B3DA84" w14:textId="77777777" w:rsidR="00CD666C" w:rsidRDefault="00CD666C" w:rsidP="00CD666C"/>
    <w:p w14:paraId="05D2D4D8" w14:textId="7F9AB00D" w:rsidR="00CD666C" w:rsidRPr="00642483" w:rsidRDefault="004C20F8" w:rsidP="00CD666C">
      <w:pPr>
        <w:pStyle w:val="Heading2"/>
        <w:ind w:left="720"/>
      </w:pPr>
      <w:r>
        <w:lastRenderedPageBreak/>
        <w:t>Container</w:t>
      </w:r>
      <w:r w:rsidR="00CD666C">
        <w:t xml:space="preserve"> library:</w:t>
      </w:r>
    </w:p>
    <w:p w14:paraId="043C229D" w14:textId="597BCC09" w:rsidR="00CD666C" w:rsidRDefault="004C20F8" w:rsidP="00CD666C">
      <w:pPr>
        <w:ind w:left="1440"/>
      </w:pPr>
      <w:r>
        <w:t>yyyyyy</w:t>
      </w:r>
      <w:r w:rsidR="00CD666C">
        <w:t>.jar</w:t>
      </w:r>
    </w:p>
    <w:p w14:paraId="120880BC" w14:textId="77777777" w:rsidR="00CD666C" w:rsidRDefault="00CD666C" w:rsidP="00CD666C">
      <w:pPr>
        <w:ind w:left="1440"/>
      </w:pPr>
    </w:p>
    <w:p w14:paraId="6B3F5967" w14:textId="77777777" w:rsidR="00CD666C" w:rsidRDefault="00CD666C" w:rsidP="00CD666C">
      <w:pPr>
        <w:pStyle w:val="Heading2"/>
        <w:ind w:left="720"/>
      </w:pPr>
      <w:r>
        <w:t>Support libraries:</w:t>
      </w:r>
    </w:p>
    <w:p w14:paraId="6F7640D6" w14:textId="77777777" w:rsidR="004C20F8" w:rsidRDefault="004C20F8" w:rsidP="00CD666C">
      <w:pPr>
        <w:ind w:left="1440"/>
      </w:pPr>
      <w:r>
        <w:t>wwww.jar</w:t>
      </w:r>
    </w:p>
    <w:p w14:paraId="58BB9D06" w14:textId="26A24462" w:rsidR="00CD666C" w:rsidRDefault="004C20F8" w:rsidP="00CD666C">
      <w:pPr>
        <w:ind w:left="1440"/>
      </w:pPr>
      <w:r>
        <w:t>zzzz</w:t>
      </w:r>
      <w:r w:rsidR="00CD666C">
        <w:t>.jar</w:t>
      </w:r>
    </w:p>
    <w:p w14:paraId="3083D29C" w14:textId="77777777" w:rsidR="00CD666C" w:rsidRDefault="00CD666C" w:rsidP="00CD666C">
      <w:pPr>
        <w:ind w:left="1440"/>
      </w:pPr>
    </w:p>
    <w:p w14:paraId="4C3385EF" w14:textId="77777777" w:rsidR="00CD666C" w:rsidRDefault="00CD666C" w:rsidP="00CD666C">
      <w:pPr>
        <w:pStyle w:val="Heading2"/>
        <w:ind w:left="720"/>
      </w:pPr>
      <w:r w:rsidRPr="00CD666C">
        <w:t>Launcher</w:t>
      </w:r>
    </w:p>
    <w:p w14:paraId="6FA604CD" w14:textId="67916F69" w:rsidR="00CD666C" w:rsidRDefault="004C20F8" w:rsidP="00CD666C">
      <w:pPr>
        <w:ind w:left="1440"/>
      </w:pPr>
      <w:r>
        <w:t>qqqqq</w:t>
      </w:r>
      <w:r w:rsidR="00CD666C">
        <w:t>.cmd</w:t>
      </w:r>
    </w:p>
    <w:p w14:paraId="4F132AA7" w14:textId="77777777" w:rsidR="00CD666C" w:rsidRDefault="00CD666C" w:rsidP="00CD666C">
      <w:pPr>
        <w:pStyle w:val="Heading1"/>
      </w:pPr>
      <w:r>
        <w:t>Operation</w:t>
      </w:r>
    </w:p>
    <w:p w14:paraId="71FECD80" w14:textId="3B9ED17C" w:rsidR="00CD666C" w:rsidRDefault="004C20F8" w:rsidP="00CD666C">
      <w:r>
        <w:t>Operational aspects.</w:t>
      </w:r>
    </w:p>
    <w:p w14:paraId="571EABF9" w14:textId="77777777" w:rsidR="00CD666C" w:rsidRDefault="00CD666C" w:rsidP="00CD666C"/>
    <w:p w14:paraId="4EB84EB1" w14:textId="77777777" w:rsidR="00CD666C" w:rsidRDefault="00CD666C" w:rsidP="00CD666C">
      <w:pPr>
        <w:pStyle w:val="Heading2"/>
      </w:pPr>
      <w:r>
        <w:t>Data Services</w:t>
      </w:r>
    </w:p>
    <w:p w14:paraId="6627EDEB" w14:textId="1F404163" w:rsidR="00CD666C" w:rsidRDefault="00CD666C" w:rsidP="004C20F8">
      <w:r>
        <w:t xml:space="preserve">Data </w:t>
      </w:r>
      <w:r w:rsidR="004C20F8">
        <w:t>intake / output descriptions</w:t>
      </w:r>
    </w:p>
    <w:p w14:paraId="24DF3B98" w14:textId="77777777" w:rsidR="00CD666C" w:rsidRDefault="00CD666C" w:rsidP="00CD666C">
      <w:pPr>
        <w:pStyle w:val="Heading2"/>
      </w:pPr>
    </w:p>
    <w:p w14:paraId="22FE0D4A" w14:textId="77777777" w:rsidR="00CD666C" w:rsidRDefault="00CD666C" w:rsidP="00CD666C">
      <w:pPr>
        <w:pStyle w:val="Heading2"/>
      </w:pPr>
      <w:r>
        <w:t>Data Transport</w:t>
      </w:r>
    </w:p>
    <w:p w14:paraId="075085E9" w14:textId="07E974EB" w:rsidR="00CD666C" w:rsidRDefault="004C20F8" w:rsidP="00CD666C">
      <w:r>
        <w:t xml:space="preserve">Any type of transport </w:t>
      </w:r>
    </w:p>
    <w:p w14:paraId="372DEDB3" w14:textId="77777777" w:rsidR="00CD666C" w:rsidRDefault="00CD666C" w:rsidP="00CD666C">
      <w:pPr>
        <w:pStyle w:val="Heading1"/>
      </w:pPr>
      <w:r>
        <w:t>Installation</w:t>
      </w:r>
    </w:p>
    <w:p w14:paraId="7804AC63" w14:textId="77777777" w:rsidR="00CD666C" w:rsidRDefault="00CD666C" w:rsidP="00CD666C">
      <w:pPr>
        <w:pStyle w:val="Heading2"/>
      </w:pPr>
      <w:r>
        <w:t>System Requirements</w:t>
      </w:r>
    </w:p>
    <w:p w14:paraId="6656534A" w14:textId="77777777" w:rsidR="00CD666C" w:rsidRPr="001E386E" w:rsidRDefault="00CD666C" w:rsidP="00CD666C">
      <w:pPr>
        <w:rPr>
          <w:rStyle w:val="Strong"/>
          <w:rFonts w:asciiTheme="majorHAnsi" w:eastAsia="Arial" w:hAnsiTheme="majorHAnsi" w:cs="Arial"/>
          <w:b w:val="0"/>
          <w:color w:val="548DD4" w:themeColor="text2" w:themeTint="99"/>
          <w:sz w:val="28"/>
          <w:szCs w:val="18"/>
        </w:rPr>
      </w:pPr>
      <w:r w:rsidRPr="001E386E">
        <w:rPr>
          <w:rStyle w:val="Strong"/>
        </w:rPr>
        <w:t>Operating System</w:t>
      </w:r>
    </w:p>
    <w:p w14:paraId="18C62B81" w14:textId="35192E51" w:rsidR="00CD666C" w:rsidRDefault="004C20F8" w:rsidP="00CD666C">
      <w:r>
        <w:t>OS requirements</w:t>
      </w:r>
    </w:p>
    <w:p w14:paraId="057FC3BE" w14:textId="77777777" w:rsidR="00CD666C" w:rsidRDefault="00CD666C" w:rsidP="00CD666C"/>
    <w:p w14:paraId="1184F544" w14:textId="77777777" w:rsidR="00CD666C" w:rsidRPr="001E386E" w:rsidRDefault="00CD666C" w:rsidP="00CD666C">
      <w:pPr>
        <w:rPr>
          <w:rStyle w:val="Strong"/>
        </w:rPr>
      </w:pPr>
      <w:r w:rsidRPr="001E386E">
        <w:rPr>
          <w:rStyle w:val="Strong"/>
        </w:rPr>
        <w:t xml:space="preserve">Java Runtime (JRE)  </w:t>
      </w:r>
    </w:p>
    <w:p w14:paraId="34C1EFBF" w14:textId="3F88AB00" w:rsidR="00CD666C" w:rsidRDefault="004C20F8" w:rsidP="00CD666C">
      <w:r>
        <w:t>Application version / stack component requires (Java Specific)</w:t>
      </w:r>
    </w:p>
    <w:p w14:paraId="42757CE4" w14:textId="77777777" w:rsidR="00CD666C" w:rsidRDefault="00CD666C" w:rsidP="00CD666C"/>
    <w:p w14:paraId="7914F5B0" w14:textId="34226736" w:rsidR="004C20F8" w:rsidRDefault="00CD666C" w:rsidP="00CD666C">
      <w:pPr>
        <w:pStyle w:val="Heading2"/>
      </w:pPr>
      <w:r>
        <w:t>Configuration</w:t>
      </w:r>
    </w:p>
    <w:p w14:paraId="26DE4947" w14:textId="028EA1BB" w:rsidR="004C20F8" w:rsidRDefault="004C20F8" w:rsidP="004C20F8">
      <w:pPr>
        <w:pStyle w:val="Normal1"/>
      </w:pPr>
      <w:r>
        <w:t>Configuration information</w:t>
      </w:r>
    </w:p>
    <w:p w14:paraId="38ADE749" w14:textId="77777777" w:rsidR="004C20F8" w:rsidRPr="004C20F8" w:rsidRDefault="004C20F8" w:rsidP="004C20F8">
      <w:pPr>
        <w:pStyle w:val="Normal1"/>
      </w:pPr>
    </w:p>
    <w:p w14:paraId="76C28335" w14:textId="27C00E96" w:rsidR="00CD666C" w:rsidRDefault="00CD666C" w:rsidP="004C20F8">
      <w:pPr>
        <w:pStyle w:val="Heading2"/>
      </w:pPr>
      <w:r>
        <w:t>Database Permissions</w:t>
      </w:r>
    </w:p>
    <w:p w14:paraId="0DFC57E7" w14:textId="24C4F05E" w:rsidR="004C20F8" w:rsidRPr="004C20F8" w:rsidRDefault="004C20F8" w:rsidP="004C20F8">
      <w:pPr>
        <w:pStyle w:val="Normal1"/>
      </w:pPr>
      <w:r>
        <w:t>Database permissions / actions</w:t>
      </w:r>
    </w:p>
    <w:p w14:paraId="1F30822A" w14:textId="77777777" w:rsidR="00CD666C" w:rsidRDefault="00CD666C" w:rsidP="00CD666C">
      <w:pPr>
        <w:pStyle w:val="Heading1"/>
        <w:rPr>
          <w:shd w:val="clear" w:color="auto" w:fill="F5F5F5"/>
        </w:rPr>
      </w:pPr>
      <w:r>
        <w:rPr>
          <w:shd w:val="clear" w:color="auto" w:fill="F5F5F5"/>
        </w:rPr>
        <w:t>Data Storage</w:t>
      </w:r>
    </w:p>
    <w:p w14:paraId="22FE4D1E" w14:textId="77777777" w:rsidR="00CD666C" w:rsidRDefault="00CD666C" w:rsidP="00CD666C">
      <w:pPr>
        <w:ind w:left="720"/>
        <w:rPr>
          <w:rFonts w:ascii="Arial" w:hAnsi="Arial" w:cs="Arial"/>
          <w:color w:val="333333"/>
          <w:sz w:val="21"/>
          <w:szCs w:val="21"/>
          <w:shd w:val="clear" w:color="auto" w:fill="F5F5F5"/>
        </w:rPr>
      </w:pPr>
    </w:p>
    <w:p w14:paraId="24C49B4E" w14:textId="32460983" w:rsidR="00794A40" w:rsidRDefault="004C20F8" w:rsidP="004C20F8">
      <w:pPr>
        <w:pStyle w:val="Heading2"/>
      </w:pPr>
      <w:r>
        <w:t>Database Schemas</w:t>
      </w:r>
    </w:p>
    <w:sectPr w:rsidR="00794A40" w:rsidSect="00EC6500">
      <w:headerReference w:type="default" r:id="rId9"/>
      <w:footerReference w:type="default" r:id="rId10"/>
      <w:pgSz w:w="12240" w:h="15840"/>
      <w:pgMar w:top="1440" w:right="1440" w:bottom="720" w:left="1440" w:header="720" w:footer="720" w:gutter="0"/>
      <w:pgNumType w:start="1"/>
      <w:cols w:space="720"/>
      <w:printerSettings r:id="rId1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221F66" w14:textId="77777777" w:rsidR="001A4B3E" w:rsidRDefault="001A4B3E">
      <w:r>
        <w:separator/>
      </w:r>
    </w:p>
  </w:endnote>
  <w:endnote w:type="continuationSeparator" w:id="0">
    <w:p w14:paraId="5EE44B11" w14:textId="77777777" w:rsidR="001A4B3E" w:rsidRDefault="001A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5D3BA5" w14:textId="77777777" w:rsidR="001A4B3E" w:rsidRDefault="001A4B3E">
    <w:pPr>
      <w:pStyle w:val="Normal1"/>
      <w:tabs>
        <w:tab w:val="center" w:pos="4320"/>
        <w:tab w:val="right" w:pos="8640"/>
      </w:tabs>
      <w:jc w:val="right"/>
    </w:pPr>
  </w:p>
  <w:p w14:paraId="16C61644" w14:textId="77777777" w:rsidR="001A4B3E" w:rsidRPr="00770E39" w:rsidRDefault="001A4B3E">
    <w:pPr>
      <w:pStyle w:val="Normal1"/>
      <w:tabs>
        <w:tab w:val="center" w:pos="4320"/>
        <w:tab w:val="right" w:pos="8640"/>
      </w:tabs>
      <w:jc w:val="center"/>
      <w:rPr>
        <w:sz w:val="22"/>
        <w:szCs w:val="22"/>
      </w:rPr>
    </w:pPr>
    <w:r w:rsidRPr="00770E39">
      <w:rPr>
        <w:sz w:val="22"/>
        <w:szCs w:val="22"/>
      </w:rPr>
      <w:t xml:space="preserve">Page </w:t>
    </w:r>
    <w:r w:rsidRPr="00770E39">
      <w:rPr>
        <w:sz w:val="22"/>
        <w:szCs w:val="22"/>
      </w:rPr>
      <w:fldChar w:fldCharType="begin"/>
    </w:r>
    <w:r w:rsidRPr="00770E39">
      <w:rPr>
        <w:sz w:val="22"/>
        <w:szCs w:val="22"/>
      </w:rPr>
      <w:instrText>PAGE</w:instrText>
    </w:r>
    <w:r w:rsidRPr="00770E39">
      <w:rPr>
        <w:sz w:val="22"/>
        <w:szCs w:val="22"/>
      </w:rPr>
      <w:fldChar w:fldCharType="separate"/>
    </w:r>
    <w:r w:rsidR="00BF243F">
      <w:rPr>
        <w:noProof/>
        <w:sz w:val="22"/>
        <w:szCs w:val="22"/>
      </w:rPr>
      <w:t>2</w:t>
    </w:r>
    <w:r w:rsidRPr="00770E39">
      <w:rPr>
        <w:sz w:val="22"/>
        <w:szCs w:val="22"/>
      </w:rPr>
      <w:fldChar w:fldCharType="end"/>
    </w:r>
    <w:r w:rsidRPr="00770E39">
      <w:rPr>
        <w:sz w:val="22"/>
        <w:szCs w:val="22"/>
      </w:rPr>
      <w:t xml:space="preserve"> of </w:t>
    </w:r>
    <w:r w:rsidRPr="00770E39">
      <w:rPr>
        <w:sz w:val="22"/>
        <w:szCs w:val="22"/>
      </w:rPr>
      <w:fldChar w:fldCharType="begin"/>
    </w:r>
    <w:r w:rsidRPr="00770E39">
      <w:rPr>
        <w:sz w:val="22"/>
        <w:szCs w:val="22"/>
      </w:rPr>
      <w:instrText>NUMPAGES</w:instrText>
    </w:r>
    <w:r w:rsidRPr="00770E39">
      <w:rPr>
        <w:sz w:val="22"/>
        <w:szCs w:val="22"/>
      </w:rPr>
      <w:fldChar w:fldCharType="separate"/>
    </w:r>
    <w:r w:rsidR="00BF243F">
      <w:rPr>
        <w:noProof/>
        <w:sz w:val="22"/>
        <w:szCs w:val="22"/>
      </w:rPr>
      <w:t>2</w:t>
    </w:r>
    <w:r w:rsidRPr="00770E39">
      <w:rPr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86B8E2" w14:textId="77777777" w:rsidR="001A4B3E" w:rsidRDefault="001A4B3E">
      <w:r>
        <w:separator/>
      </w:r>
    </w:p>
  </w:footnote>
  <w:footnote w:type="continuationSeparator" w:id="0">
    <w:p w14:paraId="1C120355" w14:textId="77777777" w:rsidR="001A4B3E" w:rsidRDefault="001A4B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556EDD" w14:textId="521A2A4D" w:rsidR="001A4B3E" w:rsidRDefault="001B11E6" w:rsidP="004B7B81">
    <w:pPr>
      <w:pStyle w:val="Header"/>
      <w:tabs>
        <w:tab w:val="clear" w:pos="8640"/>
        <w:tab w:val="right" w:pos="936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90FE39" wp14:editId="04A892F3">
              <wp:simplePos x="0" y="0"/>
              <wp:positionH relativeFrom="column">
                <wp:posOffset>-914400</wp:posOffset>
              </wp:positionH>
              <wp:positionV relativeFrom="paragraph">
                <wp:posOffset>-502920</wp:posOffset>
              </wp:positionV>
              <wp:extent cx="685800" cy="1028700"/>
              <wp:effectExtent l="0" t="5080" r="12700" b="7620"/>
              <wp:wrapNone/>
              <wp:docPr id="1" name="Freeform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800" cy="1028700"/>
                      </a:xfrm>
                      <a:custGeom>
                        <a:avLst/>
                        <a:gdLst>
                          <a:gd name="T0" fmla="*/ 799254 w 946"/>
                          <a:gd name="T1" fmla="*/ -1181266 h 2530"/>
                          <a:gd name="T2" fmla="*/ 738359 w 946"/>
                          <a:gd name="T3" fmla="*/ -1181266 h 2530"/>
                          <a:gd name="T4" fmla="*/ 0 w 946"/>
                          <a:gd name="T5" fmla="*/ -19878 h 2530"/>
                          <a:gd name="T6" fmla="*/ 0 w 946"/>
                          <a:gd name="T7" fmla="*/ 76034 h 2530"/>
                          <a:gd name="T8" fmla="*/ 799254 w 946"/>
                          <a:gd name="T9" fmla="*/ -1181266 h 2530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946" h="2530">
                            <a:moveTo>
                              <a:pt x="945" y="0"/>
                            </a:moveTo>
                            <a:lnTo>
                              <a:pt x="873" y="0"/>
                            </a:lnTo>
                            <a:lnTo>
                              <a:pt x="0" y="2337"/>
                            </a:lnTo>
                            <a:lnTo>
                              <a:pt x="0" y="2530"/>
                            </a:lnTo>
                            <a:lnTo>
                              <a:pt x="945" y="0"/>
                            </a:lnTo>
                            <a:close/>
                          </a:path>
                        </a:pathLst>
                      </a:custGeom>
                      <a:solidFill>
                        <a:srgbClr val="72C5E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Freeform 11" o:spid="_x0000_s1026" style="position:absolute;margin-left:-71.95pt;margin-top:-39.55pt;width:54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46,253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" path="m945,0l873,,,2337,,2530,945,0xe" fillcolor="#72c5eb" stroked="f">
              <v:path arrowok="t" o:connecttype="custom" o:connectlocs="579416906,-480303689;535271250,-480303689;0,-8082411;0,30915485;579416906,-480303689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5C7EC" wp14:editId="13A227FA">
              <wp:simplePos x="0" y="0"/>
              <wp:positionH relativeFrom="column">
                <wp:posOffset>-914400</wp:posOffset>
              </wp:positionH>
              <wp:positionV relativeFrom="paragraph">
                <wp:posOffset>-502920</wp:posOffset>
              </wp:positionV>
              <wp:extent cx="457200" cy="685800"/>
              <wp:effectExtent l="0" t="5080" r="12700" b="7620"/>
              <wp:wrapNone/>
              <wp:docPr id="2" name="Freeform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57200" cy="685800"/>
                      </a:xfrm>
                      <a:custGeom>
                        <a:avLst/>
                        <a:gdLst>
                          <a:gd name="T0" fmla="*/ 570710 w 723"/>
                          <a:gd name="T1" fmla="*/ -1123851 h 1934"/>
                          <a:gd name="T2" fmla="*/ 513797 w 723"/>
                          <a:gd name="T3" fmla="*/ -1123851 h 1934"/>
                          <a:gd name="T4" fmla="*/ 0 w 723"/>
                          <a:gd name="T5" fmla="*/ -300702 h 1934"/>
                          <a:gd name="T6" fmla="*/ 0 w 723"/>
                          <a:gd name="T7" fmla="*/ -209451 h 1934"/>
                          <a:gd name="T8" fmla="*/ 570710 w 723"/>
                          <a:gd name="T9" fmla="*/ -1123851 h 1934"/>
                          <a:gd name="T10" fmla="*/ 0 60000 65536"/>
                          <a:gd name="T11" fmla="*/ 0 60000 65536"/>
                          <a:gd name="T12" fmla="*/ 0 60000 65536"/>
                          <a:gd name="T13" fmla="*/ 0 60000 65536"/>
                          <a:gd name="T14" fmla="*/ 0 60000 65536"/>
                        </a:gdLst>
                        <a:ahLst/>
                        <a:cxnLst>
                          <a:cxn ang="T10">
                            <a:pos x="T0" y="T1"/>
                          </a:cxn>
                          <a:cxn ang="T11">
                            <a:pos x="T2" y="T3"/>
                          </a:cxn>
                          <a:cxn ang="T12">
                            <a:pos x="T4" y="T5"/>
                          </a:cxn>
                          <a:cxn ang="T13">
                            <a:pos x="T6" y="T7"/>
                          </a:cxn>
                          <a:cxn ang="T14">
                            <a:pos x="T8" y="T9"/>
                          </a:cxn>
                        </a:cxnLst>
                        <a:rect l="0" t="0" r="r" b="b"/>
                        <a:pathLst>
                          <a:path w="723" h="1934">
                            <a:moveTo>
                              <a:pt x="722" y="0"/>
                            </a:moveTo>
                            <a:lnTo>
                              <a:pt x="650" y="0"/>
                            </a:lnTo>
                            <a:lnTo>
                              <a:pt x="0" y="1741"/>
                            </a:lnTo>
                            <a:lnTo>
                              <a:pt x="0" y="1934"/>
                            </a:lnTo>
                            <a:lnTo>
                              <a:pt x="722" y="0"/>
                            </a:lnTo>
                            <a:close/>
                          </a:path>
                        </a:pathLst>
                      </a:custGeom>
                      <a:solidFill>
                        <a:srgbClr val="407DB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Freeform 9" o:spid="_x0000_s1026" style="position:absolute;margin-left:-71.95pt;margin-top:-39.55pt;width:36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23,193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" path="m722,0l650,,,1741,,1934,722,0xe" fillcolor="#407db9" stroked="f">
              <v:path arrowok="t" o:connecttype="custom" o:connectlocs="360897112,-398519657;324907315,-398519657;0,-106629489;0,-74271714;360897112,-398519657" o:connectangles="0,0,0,0,0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7C089A6B" wp14:editId="04BCF78A">
          <wp:simplePos x="0" y="0"/>
          <wp:positionH relativeFrom="column">
            <wp:posOffset>-228600</wp:posOffset>
          </wp:positionH>
          <wp:positionV relativeFrom="paragraph">
            <wp:posOffset>-502920</wp:posOffset>
          </wp:positionV>
          <wp:extent cx="1714500" cy="1108710"/>
          <wp:effectExtent l="0" t="0" r="0" b="0"/>
          <wp:wrapNone/>
          <wp:docPr id="3" name="Picture 3" title="Ingenii Group LLC 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nal Ingenii Product Logo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0" cy="110871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A4B3E">
      <w:tab/>
    </w:r>
    <w:r w:rsidR="001A4B3E"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0"/>
    <w:lvl w:ilvl="0">
      <w:start w:val="1"/>
      <w:numFmt w:val="decimal"/>
      <w:pStyle w:val="Level1"/>
      <w:lvlText w:val="%1."/>
      <w:lvlJc w:val="left"/>
      <w:pPr>
        <w:tabs>
          <w:tab w:val="num" w:pos="720"/>
        </w:tabs>
      </w:pPr>
      <w:rPr>
        <w:rFonts w:ascii="Times New Roman" w:hAnsi="Times New Roman" w:cs="Times New Roman"/>
        <w:b/>
        <w:sz w:val="24"/>
        <w:szCs w:val="24"/>
      </w:rPr>
    </w:lvl>
    <w:lvl w:ilvl="1">
      <w:start w:val="1"/>
      <w:numFmt w:val="lowerLetter"/>
      <w:pStyle w:val="Level2"/>
      <w:lvlText w:val="%2."/>
      <w:lvlJc w:val="left"/>
      <w:pPr>
        <w:tabs>
          <w:tab w:val="num" w:pos="1440"/>
        </w:tabs>
        <w:ind w:firstLine="720"/>
      </w:pPr>
    </w:lvl>
    <w:lvl w:ilvl="2">
      <w:start w:val="1"/>
      <w:numFmt w:val="lowerRoman"/>
      <w:pStyle w:val="Level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"/>
      <w:lvlJc w:val="left"/>
    </w:lvl>
    <w:lvl w:ilvl="4">
      <w:start w:val="1"/>
      <w:numFmt w:val="lowerLetter"/>
      <w:lvlText w:val="%5"/>
      <w:lvlJc w:val="left"/>
    </w:lvl>
    <w:lvl w:ilvl="5">
      <w:start w:val="1"/>
      <w:numFmt w:val="lowerRoman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lowerLetter"/>
      <w:lvlText w:val="%8"/>
      <w:lvlJc w:val="left"/>
    </w:lvl>
    <w:lvl w:ilvl="8">
      <w:numFmt w:val="decimal"/>
      <w:lvlText w:val=""/>
      <w:lvlJc w:val="left"/>
    </w:lvl>
  </w:abstractNum>
  <w:abstractNum w:abstractNumId="1">
    <w:nsid w:val="11AA56B2"/>
    <w:multiLevelType w:val="hybridMultilevel"/>
    <w:tmpl w:val="57A83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CE5C9C"/>
    <w:multiLevelType w:val="hybridMultilevel"/>
    <w:tmpl w:val="9042C888"/>
    <w:lvl w:ilvl="0" w:tplc="834EEB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974377F"/>
    <w:multiLevelType w:val="hybridMultilevel"/>
    <w:tmpl w:val="98B85B34"/>
    <w:lvl w:ilvl="0" w:tplc="CF7EBD6C">
      <w:start w:val="1"/>
      <w:numFmt w:val="lowerRoman"/>
      <w:lvlText w:val="%1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BA945F6"/>
    <w:multiLevelType w:val="hybridMultilevel"/>
    <w:tmpl w:val="85DA73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BC92A12"/>
    <w:multiLevelType w:val="hybridMultilevel"/>
    <w:tmpl w:val="7A86DC3E"/>
    <w:lvl w:ilvl="0" w:tplc="E8EAFC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D6C394E"/>
    <w:multiLevelType w:val="hybridMultilevel"/>
    <w:tmpl w:val="3F70F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DE348A"/>
    <w:multiLevelType w:val="hybridMultilevel"/>
    <w:tmpl w:val="8FE492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B6A72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390561B"/>
    <w:multiLevelType w:val="hybridMultilevel"/>
    <w:tmpl w:val="18CA6E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53864F1"/>
    <w:multiLevelType w:val="hybridMultilevel"/>
    <w:tmpl w:val="79541E4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6B920BC"/>
    <w:multiLevelType w:val="hybridMultilevel"/>
    <w:tmpl w:val="5C78E6A0"/>
    <w:lvl w:ilvl="0" w:tplc="CF7EBD6C">
      <w:start w:val="1"/>
      <w:numFmt w:val="lowerRoman"/>
      <w:lvlText w:val="%1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9AC3CAF"/>
    <w:multiLevelType w:val="hybridMultilevel"/>
    <w:tmpl w:val="A5761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2027D0"/>
    <w:multiLevelType w:val="hybridMultilevel"/>
    <w:tmpl w:val="1A7416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AE8142C"/>
    <w:multiLevelType w:val="hybridMultilevel"/>
    <w:tmpl w:val="1446034C"/>
    <w:lvl w:ilvl="0" w:tplc="FAB6A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C68774D"/>
    <w:multiLevelType w:val="hybridMultilevel"/>
    <w:tmpl w:val="9560ED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6122B4F"/>
    <w:multiLevelType w:val="hybridMultilevel"/>
    <w:tmpl w:val="CDAAA088"/>
    <w:lvl w:ilvl="0" w:tplc="FAB6A7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5FDC4D3C"/>
    <w:multiLevelType w:val="hybridMultilevel"/>
    <w:tmpl w:val="833C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1A0A55"/>
    <w:multiLevelType w:val="hybridMultilevel"/>
    <w:tmpl w:val="29748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4D5E35"/>
    <w:multiLevelType w:val="hybridMultilevel"/>
    <w:tmpl w:val="A99409F6"/>
    <w:lvl w:ilvl="0" w:tplc="01D48EB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lvl w:ilvl="0">
        <w:start w:val="1"/>
        <w:numFmt w:val="decimal"/>
        <w:pStyle w:val="Level1"/>
        <w:lvlText w:val="%1."/>
        <w:lvlJc w:val="left"/>
        <w:pPr>
          <w:tabs>
            <w:tab w:val="num" w:pos="360"/>
          </w:tabs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Level2"/>
        <w:lvlText w:val="(%2)"/>
        <w:lvlJc w:val="left"/>
        <w:pPr>
          <w:tabs>
            <w:tab w:val="num" w:pos="1080"/>
          </w:tabs>
          <w:ind w:left="0" w:firstLine="720"/>
        </w:pPr>
        <w:rPr>
          <w:rFonts w:hint="default"/>
        </w:rPr>
      </w:lvl>
    </w:lvlOverride>
    <w:lvlOverride w:ilvl="2">
      <w:lvl w:ilvl="2">
        <w:start w:val="1"/>
        <w:numFmt w:val="decimal"/>
        <w:pStyle w:val="Level3"/>
        <w:lvlText w:val="%3.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5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numFmt w:val="decimal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2">
    <w:abstractNumId w:val="2"/>
  </w:num>
  <w:num w:numId="3">
    <w:abstractNumId w:val="14"/>
  </w:num>
  <w:num w:numId="4">
    <w:abstractNumId w:val="9"/>
  </w:num>
  <w:num w:numId="5">
    <w:abstractNumId w:val="8"/>
  </w:num>
  <w:num w:numId="6">
    <w:abstractNumId w:val="12"/>
  </w:num>
  <w:num w:numId="7">
    <w:abstractNumId w:val="5"/>
  </w:num>
  <w:num w:numId="8">
    <w:abstractNumId w:val="15"/>
  </w:num>
  <w:num w:numId="9">
    <w:abstractNumId w:val="18"/>
  </w:num>
  <w:num w:numId="10">
    <w:abstractNumId w:val="13"/>
  </w:num>
  <w:num w:numId="11">
    <w:abstractNumId w:val="4"/>
  </w:num>
  <w:num w:numId="12">
    <w:abstractNumId w:val="7"/>
  </w:num>
  <w:num w:numId="13">
    <w:abstractNumId w:val="3"/>
  </w:num>
  <w:num w:numId="14">
    <w:abstractNumId w:val="10"/>
  </w:num>
  <w:num w:numId="15">
    <w:abstractNumId w:val="6"/>
  </w:num>
  <w:num w:numId="16">
    <w:abstractNumId w:val="16"/>
  </w:num>
  <w:num w:numId="17">
    <w:abstractNumId w:val="17"/>
  </w:num>
  <w:num w:numId="18">
    <w:abstractNumId w:val="11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/>
  <w:defaultTabStop w:val="720"/>
  <w:characterSpacingControl w:val="doNotCompress"/>
  <w:hdrShapeDefaults>
    <o:shapedefaults v:ext="edit" spidmax="2050">
      <o:colormru v:ext="edit" colors="#72c5eb,#407db9"/>
      <o:colormenu v:ext="edit" fillcolor="#407db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4A40"/>
    <w:rsid w:val="0004023B"/>
    <w:rsid w:val="00045E9D"/>
    <w:rsid w:val="000744B1"/>
    <w:rsid w:val="00117C71"/>
    <w:rsid w:val="001402C5"/>
    <w:rsid w:val="00163AD8"/>
    <w:rsid w:val="001A4B3E"/>
    <w:rsid w:val="001B11E6"/>
    <w:rsid w:val="00225152"/>
    <w:rsid w:val="0023200B"/>
    <w:rsid w:val="0023439E"/>
    <w:rsid w:val="00266A2A"/>
    <w:rsid w:val="00294CF9"/>
    <w:rsid w:val="002D1E6C"/>
    <w:rsid w:val="00327ABF"/>
    <w:rsid w:val="00327DB8"/>
    <w:rsid w:val="00340767"/>
    <w:rsid w:val="003E27E1"/>
    <w:rsid w:val="0042392A"/>
    <w:rsid w:val="004A7B15"/>
    <w:rsid w:val="004B7B81"/>
    <w:rsid w:val="004C20F8"/>
    <w:rsid w:val="00512A59"/>
    <w:rsid w:val="00525645"/>
    <w:rsid w:val="00527C76"/>
    <w:rsid w:val="005612B2"/>
    <w:rsid w:val="00595C1C"/>
    <w:rsid w:val="005C5E68"/>
    <w:rsid w:val="00622AB7"/>
    <w:rsid w:val="006572FE"/>
    <w:rsid w:val="006644D4"/>
    <w:rsid w:val="00677BEE"/>
    <w:rsid w:val="006B37C8"/>
    <w:rsid w:val="006D3AE9"/>
    <w:rsid w:val="006E28F5"/>
    <w:rsid w:val="006E32C3"/>
    <w:rsid w:val="00711D9F"/>
    <w:rsid w:val="00755720"/>
    <w:rsid w:val="00770E39"/>
    <w:rsid w:val="0079163C"/>
    <w:rsid w:val="00794A40"/>
    <w:rsid w:val="007A16F9"/>
    <w:rsid w:val="008176F1"/>
    <w:rsid w:val="008321F9"/>
    <w:rsid w:val="00853B10"/>
    <w:rsid w:val="00876DBF"/>
    <w:rsid w:val="008B1190"/>
    <w:rsid w:val="00954C01"/>
    <w:rsid w:val="009C1D5E"/>
    <w:rsid w:val="009C229B"/>
    <w:rsid w:val="009D25FE"/>
    <w:rsid w:val="00AA3B41"/>
    <w:rsid w:val="00B5381A"/>
    <w:rsid w:val="00B82364"/>
    <w:rsid w:val="00BC4864"/>
    <w:rsid w:val="00BF243F"/>
    <w:rsid w:val="00C37B17"/>
    <w:rsid w:val="00C74B5F"/>
    <w:rsid w:val="00CD666C"/>
    <w:rsid w:val="00D0283B"/>
    <w:rsid w:val="00D12D81"/>
    <w:rsid w:val="00D412CF"/>
    <w:rsid w:val="00D65930"/>
    <w:rsid w:val="00E27608"/>
    <w:rsid w:val="00E860B5"/>
    <w:rsid w:val="00E979A0"/>
    <w:rsid w:val="00EA6653"/>
    <w:rsid w:val="00EC6500"/>
    <w:rsid w:val="00ED621F"/>
    <w:rsid w:val="00EF5EC5"/>
    <w:rsid w:val="00FF0F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72c5eb,#407db9"/>
      <o:colormenu v:ext="edit" fillcolor="#407db9"/>
    </o:shapedefaults>
    <o:shapelayout v:ext="edit">
      <o:idmap v:ext="edit" data="1"/>
    </o:shapelayout>
  </w:shapeDefaults>
  <w:decimalSymbol w:val="."/>
  <w:listSeparator w:val=","/>
  <w14:docId w14:val="4418F7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qFormat/>
    <w:rsid w:val="00CD666C"/>
    <w:pPr>
      <w:keepNext/>
      <w:keepLines/>
      <w:spacing w:before="240" w:after="120"/>
      <w:outlineLvl w:val="0"/>
    </w:pPr>
    <w:rPr>
      <w:rFonts w:ascii="Arial" w:eastAsia="Arial" w:hAnsi="Arial" w:cs="Arial"/>
      <w:b/>
      <w:color w:val="1F497D" w:themeColor="text2"/>
      <w:sz w:val="32"/>
      <w:szCs w:val="32"/>
    </w:rPr>
  </w:style>
  <w:style w:type="paragraph" w:styleId="Heading2">
    <w:name w:val="heading 2"/>
    <w:basedOn w:val="Normal1"/>
    <w:next w:val="Normal1"/>
    <w:qFormat/>
    <w:rsid w:val="00CD666C"/>
    <w:pPr>
      <w:keepNext/>
      <w:keepLines/>
      <w:spacing w:before="40" w:after="120"/>
      <w:outlineLvl w:val="1"/>
    </w:pPr>
    <w:rPr>
      <w:rFonts w:asciiTheme="majorHAnsi" w:eastAsia="Arial" w:hAnsiTheme="majorHAnsi" w:cs="Arial"/>
      <w:b/>
      <w:color w:val="548DD4" w:themeColor="text2" w:themeTint="99"/>
      <w:sz w:val="28"/>
      <w:szCs w:val="18"/>
    </w:rPr>
  </w:style>
  <w:style w:type="paragraph" w:styleId="Heading3">
    <w:name w:val="heading 3"/>
    <w:basedOn w:val="Normal1"/>
    <w:next w:val="Normal1"/>
    <w:pPr>
      <w:keepNext/>
      <w:keepLines/>
      <w:jc w:val="center"/>
      <w:outlineLvl w:val="2"/>
    </w:pPr>
    <w:rPr>
      <w:rFonts w:ascii="Arial" w:eastAsia="Arial" w:hAnsi="Arial" w:cs="Arial"/>
      <w:b/>
      <w:sz w:val="18"/>
      <w:szCs w:val="18"/>
      <w:u w:val="single"/>
    </w:rPr>
  </w:style>
  <w:style w:type="paragraph" w:styleId="Heading4">
    <w:name w:val="heading 4"/>
    <w:basedOn w:val="Normal1"/>
    <w:next w:val="Normal1"/>
    <w:pPr>
      <w:keepNext/>
      <w:keepLines/>
      <w:spacing w:before="240" w:after="60"/>
      <w:outlineLvl w:val="3"/>
    </w:pPr>
    <w:rPr>
      <w:b/>
      <w:i/>
    </w:rPr>
  </w:style>
  <w:style w:type="paragraph" w:styleId="Heading5">
    <w:name w:val="heading 5"/>
    <w:basedOn w:val="Normal1"/>
    <w:next w:val="Normal1"/>
    <w:pPr>
      <w:keepNext/>
      <w:keepLines/>
      <w:spacing w:before="240" w:after="60"/>
      <w:outlineLvl w:val="4"/>
    </w:pPr>
    <w:rPr>
      <w:rFonts w:ascii="Arial" w:eastAsia="Arial" w:hAnsi="Arial" w:cs="Arial"/>
      <w:sz w:val="20"/>
      <w:szCs w:val="20"/>
    </w:rPr>
  </w:style>
  <w:style w:type="paragraph" w:styleId="Heading6">
    <w:name w:val="heading 6"/>
    <w:basedOn w:val="Normal1"/>
    <w:next w:val="Normal1"/>
    <w:pPr>
      <w:keepNext/>
      <w:keepLines/>
      <w:spacing w:before="240" w:after="60"/>
      <w:outlineLvl w:val="5"/>
    </w:pPr>
    <w:rPr>
      <w:rFonts w:ascii="Arial" w:eastAsia="Arial" w:hAnsi="Arial" w:cs="Arial"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0"/>
    <w:qFormat/>
    <w:rsid w:val="00CD666C"/>
    <w:pPr>
      <w:keepNext/>
      <w:keepLines/>
      <w:widowControl w:val="0"/>
      <w:jc w:val="center"/>
    </w:pPr>
    <w:rPr>
      <w:rFonts w:ascii="Avenir Black" w:hAnsi="Avenir Black"/>
      <w:b/>
      <w:sz w:val="36"/>
    </w:rPr>
  </w:style>
  <w:style w:type="paragraph" w:styleId="Subtitle">
    <w:name w:val="Subtitle"/>
    <w:basedOn w:val="Normal1"/>
    <w:next w:val="Normal1"/>
    <w:pPr>
      <w:keepNext/>
      <w:keepLines/>
      <w:spacing w:after="600" w:line="276" w:lineRule="auto"/>
    </w:pPr>
    <w:rPr>
      <w:rFonts w:ascii="Cambria" w:eastAsia="Cambria" w:hAnsi="Cambria" w:cs="Cambria"/>
      <w:i/>
      <w:color w:val="66666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12A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63C"/>
  </w:style>
  <w:style w:type="paragraph" w:styleId="Footer">
    <w:name w:val="footer"/>
    <w:basedOn w:val="Normal"/>
    <w:link w:val="Foot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63C"/>
  </w:style>
  <w:style w:type="paragraph" w:styleId="BalloonText">
    <w:name w:val="Balloon Text"/>
    <w:basedOn w:val="Normal"/>
    <w:link w:val="BalloonTextChar"/>
    <w:uiPriority w:val="99"/>
    <w:semiHidden/>
    <w:unhideWhenUsed/>
    <w:rsid w:val="00D65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30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nhideWhenUsed/>
    <w:rsid w:val="005612B2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612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12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2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2B2"/>
    <w:rPr>
      <w:b/>
      <w:bCs/>
      <w:sz w:val="20"/>
      <w:szCs w:val="20"/>
    </w:rPr>
  </w:style>
  <w:style w:type="paragraph" w:customStyle="1" w:styleId="Level1">
    <w:name w:val="Level 1"/>
    <w:basedOn w:val="Normal"/>
    <w:rsid w:val="00ED621F"/>
    <w:pPr>
      <w:widowControl w:val="0"/>
      <w:numPr>
        <w:numId w:val="1"/>
      </w:numPr>
      <w:tabs>
        <w:tab w:val="clear" w:pos="360"/>
      </w:tabs>
      <w:autoSpaceDE w:val="0"/>
      <w:autoSpaceDN w:val="0"/>
      <w:adjustRightInd w:val="0"/>
      <w:outlineLvl w:val="0"/>
    </w:pPr>
    <w:rPr>
      <w:rFonts w:ascii="Courier" w:hAnsi="Courier"/>
      <w:color w:val="auto"/>
    </w:rPr>
  </w:style>
  <w:style w:type="paragraph" w:customStyle="1" w:styleId="Level2">
    <w:name w:val="Level 2"/>
    <w:basedOn w:val="Normal"/>
    <w:rsid w:val="00ED621F"/>
    <w:pPr>
      <w:widowControl w:val="0"/>
      <w:numPr>
        <w:ilvl w:val="1"/>
        <w:numId w:val="1"/>
      </w:numPr>
      <w:autoSpaceDE w:val="0"/>
      <w:autoSpaceDN w:val="0"/>
      <w:adjustRightInd w:val="0"/>
      <w:outlineLvl w:val="1"/>
    </w:pPr>
    <w:rPr>
      <w:rFonts w:ascii="Courier" w:hAnsi="Courier"/>
      <w:color w:val="auto"/>
    </w:rPr>
  </w:style>
  <w:style w:type="paragraph" w:customStyle="1" w:styleId="Level3">
    <w:name w:val="Level 3"/>
    <w:basedOn w:val="Normal"/>
    <w:rsid w:val="00ED621F"/>
    <w:pPr>
      <w:widowControl w:val="0"/>
      <w:numPr>
        <w:ilvl w:val="2"/>
        <w:numId w:val="1"/>
      </w:numPr>
      <w:autoSpaceDE w:val="0"/>
      <w:autoSpaceDN w:val="0"/>
      <w:adjustRightInd w:val="0"/>
      <w:ind w:left="2160" w:hanging="720"/>
      <w:outlineLvl w:val="2"/>
    </w:pPr>
    <w:rPr>
      <w:rFonts w:ascii="Courier" w:hAnsi="Courier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CD666C"/>
    <w:rPr>
      <w:rFonts w:ascii="Avenir Black" w:hAnsi="Avenir Black"/>
      <w:b/>
      <w:sz w:val="36"/>
    </w:rPr>
  </w:style>
  <w:style w:type="character" w:styleId="Strong">
    <w:name w:val="Strong"/>
    <w:basedOn w:val="DefaultParagraphFont"/>
    <w:uiPriority w:val="22"/>
    <w:qFormat/>
    <w:rsid w:val="00CD666C"/>
    <w:rPr>
      <w:b/>
    </w:rPr>
  </w:style>
  <w:style w:type="character" w:styleId="IntenseReference">
    <w:name w:val="Intense Reference"/>
    <w:basedOn w:val="DefaultParagraphFont"/>
    <w:uiPriority w:val="32"/>
    <w:qFormat/>
    <w:rsid w:val="00CD666C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CD666C"/>
    <w:pPr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character" w:customStyle="1" w:styleId="Heading1Char">
    <w:name w:val="Heading 1 Char"/>
    <w:basedOn w:val="DefaultParagraphFont"/>
    <w:link w:val="Heading1"/>
    <w:rsid w:val="0023439E"/>
    <w:rPr>
      <w:rFonts w:ascii="Arial" w:eastAsia="Arial" w:hAnsi="Arial" w:cs="Arial"/>
      <w:b/>
      <w:color w:val="1F497D" w:themeColor="text2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link w:val="Heading1Char"/>
    <w:qFormat/>
    <w:rsid w:val="00CD666C"/>
    <w:pPr>
      <w:keepNext/>
      <w:keepLines/>
      <w:spacing w:before="240" w:after="120"/>
      <w:outlineLvl w:val="0"/>
    </w:pPr>
    <w:rPr>
      <w:rFonts w:ascii="Arial" w:eastAsia="Arial" w:hAnsi="Arial" w:cs="Arial"/>
      <w:b/>
      <w:color w:val="1F497D" w:themeColor="text2"/>
      <w:sz w:val="32"/>
      <w:szCs w:val="32"/>
    </w:rPr>
  </w:style>
  <w:style w:type="paragraph" w:styleId="Heading2">
    <w:name w:val="heading 2"/>
    <w:basedOn w:val="Normal1"/>
    <w:next w:val="Normal1"/>
    <w:qFormat/>
    <w:rsid w:val="00CD666C"/>
    <w:pPr>
      <w:keepNext/>
      <w:keepLines/>
      <w:spacing w:before="40" w:after="120"/>
      <w:outlineLvl w:val="1"/>
    </w:pPr>
    <w:rPr>
      <w:rFonts w:asciiTheme="majorHAnsi" w:eastAsia="Arial" w:hAnsiTheme="majorHAnsi" w:cs="Arial"/>
      <w:b/>
      <w:color w:val="548DD4" w:themeColor="text2" w:themeTint="99"/>
      <w:sz w:val="28"/>
      <w:szCs w:val="18"/>
    </w:rPr>
  </w:style>
  <w:style w:type="paragraph" w:styleId="Heading3">
    <w:name w:val="heading 3"/>
    <w:basedOn w:val="Normal1"/>
    <w:next w:val="Normal1"/>
    <w:pPr>
      <w:keepNext/>
      <w:keepLines/>
      <w:jc w:val="center"/>
      <w:outlineLvl w:val="2"/>
    </w:pPr>
    <w:rPr>
      <w:rFonts w:ascii="Arial" w:eastAsia="Arial" w:hAnsi="Arial" w:cs="Arial"/>
      <w:b/>
      <w:sz w:val="18"/>
      <w:szCs w:val="18"/>
      <w:u w:val="single"/>
    </w:rPr>
  </w:style>
  <w:style w:type="paragraph" w:styleId="Heading4">
    <w:name w:val="heading 4"/>
    <w:basedOn w:val="Normal1"/>
    <w:next w:val="Normal1"/>
    <w:pPr>
      <w:keepNext/>
      <w:keepLines/>
      <w:spacing w:before="240" w:after="60"/>
      <w:outlineLvl w:val="3"/>
    </w:pPr>
    <w:rPr>
      <w:b/>
      <w:i/>
    </w:rPr>
  </w:style>
  <w:style w:type="paragraph" w:styleId="Heading5">
    <w:name w:val="heading 5"/>
    <w:basedOn w:val="Normal1"/>
    <w:next w:val="Normal1"/>
    <w:pPr>
      <w:keepNext/>
      <w:keepLines/>
      <w:spacing w:before="240" w:after="60"/>
      <w:outlineLvl w:val="4"/>
    </w:pPr>
    <w:rPr>
      <w:rFonts w:ascii="Arial" w:eastAsia="Arial" w:hAnsi="Arial" w:cs="Arial"/>
      <w:sz w:val="20"/>
      <w:szCs w:val="20"/>
    </w:rPr>
  </w:style>
  <w:style w:type="paragraph" w:styleId="Heading6">
    <w:name w:val="heading 6"/>
    <w:basedOn w:val="Normal1"/>
    <w:next w:val="Normal1"/>
    <w:pPr>
      <w:keepNext/>
      <w:keepLines/>
      <w:spacing w:before="240" w:after="60"/>
      <w:outlineLvl w:val="5"/>
    </w:pPr>
    <w:rPr>
      <w:rFonts w:ascii="Arial" w:eastAsia="Arial" w:hAnsi="Arial" w:cs="Arial"/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link w:val="TitleChar"/>
    <w:uiPriority w:val="10"/>
    <w:qFormat/>
    <w:rsid w:val="00CD666C"/>
    <w:pPr>
      <w:keepNext/>
      <w:keepLines/>
      <w:widowControl w:val="0"/>
      <w:jc w:val="center"/>
    </w:pPr>
    <w:rPr>
      <w:rFonts w:ascii="Avenir Black" w:hAnsi="Avenir Black"/>
      <w:b/>
      <w:sz w:val="36"/>
    </w:rPr>
  </w:style>
  <w:style w:type="paragraph" w:styleId="Subtitle">
    <w:name w:val="Subtitle"/>
    <w:basedOn w:val="Normal1"/>
    <w:next w:val="Normal1"/>
    <w:pPr>
      <w:keepNext/>
      <w:keepLines/>
      <w:spacing w:after="600" w:line="276" w:lineRule="auto"/>
    </w:pPr>
    <w:rPr>
      <w:rFonts w:ascii="Cambria" w:eastAsia="Cambria" w:hAnsi="Cambria" w:cs="Cambria"/>
      <w:i/>
      <w:color w:val="666666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12A5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63C"/>
  </w:style>
  <w:style w:type="paragraph" w:styleId="Footer">
    <w:name w:val="footer"/>
    <w:basedOn w:val="Normal"/>
    <w:link w:val="FooterChar"/>
    <w:uiPriority w:val="99"/>
    <w:unhideWhenUsed/>
    <w:rsid w:val="0079163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63C"/>
  </w:style>
  <w:style w:type="paragraph" w:styleId="BalloonText">
    <w:name w:val="Balloon Text"/>
    <w:basedOn w:val="Normal"/>
    <w:link w:val="BalloonTextChar"/>
    <w:uiPriority w:val="99"/>
    <w:semiHidden/>
    <w:unhideWhenUsed/>
    <w:rsid w:val="00D65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30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nhideWhenUsed/>
    <w:rsid w:val="005612B2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5612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612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2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2B2"/>
    <w:rPr>
      <w:b/>
      <w:bCs/>
      <w:sz w:val="20"/>
      <w:szCs w:val="20"/>
    </w:rPr>
  </w:style>
  <w:style w:type="paragraph" w:customStyle="1" w:styleId="Level1">
    <w:name w:val="Level 1"/>
    <w:basedOn w:val="Normal"/>
    <w:rsid w:val="00ED621F"/>
    <w:pPr>
      <w:widowControl w:val="0"/>
      <w:numPr>
        <w:numId w:val="1"/>
      </w:numPr>
      <w:tabs>
        <w:tab w:val="clear" w:pos="360"/>
      </w:tabs>
      <w:autoSpaceDE w:val="0"/>
      <w:autoSpaceDN w:val="0"/>
      <w:adjustRightInd w:val="0"/>
      <w:outlineLvl w:val="0"/>
    </w:pPr>
    <w:rPr>
      <w:rFonts w:ascii="Courier" w:hAnsi="Courier"/>
      <w:color w:val="auto"/>
    </w:rPr>
  </w:style>
  <w:style w:type="paragraph" w:customStyle="1" w:styleId="Level2">
    <w:name w:val="Level 2"/>
    <w:basedOn w:val="Normal"/>
    <w:rsid w:val="00ED621F"/>
    <w:pPr>
      <w:widowControl w:val="0"/>
      <w:numPr>
        <w:ilvl w:val="1"/>
        <w:numId w:val="1"/>
      </w:numPr>
      <w:autoSpaceDE w:val="0"/>
      <w:autoSpaceDN w:val="0"/>
      <w:adjustRightInd w:val="0"/>
      <w:outlineLvl w:val="1"/>
    </w:pPr>
    <w:rPr>
      <w:rFonts w:ascii="Courier" w:hAnsi="Courier"/>
      <w:color w:val="auto"/>
    </w:rPr>
  </w:style>
  <w:style w:type="paragraph" w:customStyle="1" w:styleId="Level3">
    <w:name w:val="Level 3"/>
    <w:basedOn w:val="Normal"/>
    <w:rsid w:val="00ED621F"/>
    <w:pPr>
      <w:widowControl w:val="0"/>
      <w:numPr>
        <w:ilvl w:val="2"/>
        <w:numId w:val="1"/>
      </w:numPr>
      <w:autoSpaceDE w:val="0"/>
      <w:autoSpaceDN w:val="0"/>
      <w:adjustRightInd w:val="0"/>
      <w:ind w:left="2160" w:hanging="720"/>
      <w:outlineLvl w:val="2"/>
    </w:pPr>
    <w:rPr>
      <w:rFonts w:ascii="Courier" w:hAnsi="Courier"/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CD666C"/>
    <w:rPr>
      <w:rFonts w:ascii="Avenir Black" w:hAnsi="Avenir Black"/>
      <w:b/>
      <w:sz w:val="36"/>
    </w:rPr>
  </w:style>
  <w:style w:type="character" w:styleId="Strong">
    <w:name w:val="Strong"/>
    <w:basedOn w:val="DefaultParagraphFont"/>
    <w:uiPriority w:val="22"/>
    <w:qFormat/>
    <w:rsid w:val="00CD666C"/>
    <w:rPr>
      <w:b/>
    </w:rPr>
  </w:style>
  <w:style w:type="character" w:styleId="IntenseReference">
    <w:name w:val="Intense Reference"/>
    <w:basedOn w:val="DefaultParagraphFont"/>
    <w:uiPriority w:val="32"/>
    <w:qFormat/>
    <w:rsid w:val="00CD666C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CD666C"/>
    <w:pPr>
      <w:ind w:left="720"/>
      <w:contextualSpacing/>
    </w:pPr>
    <w:rPr>
      <w:rFonts w:asciiTheme="minorHAnsi" w:eastAsiaTheme="minorEastAsia" w:hAnsiTheme="minorHAnsi" w:cstheme="minorBidi"/>
      <w:color w:val="auto"/>
    </w:rPr>
  </w:style>
  <w:style w:type="character" w:customStyle="1" w:styleId="Heading1Char">
    <w:name w:val="Heading 1 Char"/>
    <w:basedOn w:val="DefaultParagraphFont"/>
    <w:link w:val="Heading1"/>
    <w:rsid w:val="0023439E"/>
    <w:rPr>
      <w:rFonts w:ascii="Arial" w:eastAsia="Arial" w:hAnsi="Arial" w:cs="Arial"/>
      <w:b/>
      <w:color w:val="1F497D" w:themeColor="text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8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93B03ED-FE6A-F145-80A2-E07F2B106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SoftwareDoc.dotx</Template>
  <TotalTime>0</TotalTime>
  <Pages>2</Pages>
  <Words>197</Words>
  <Characters>1306</Characters>
  <Application>Microsoft Macintosh Word</Application>
  <DocSecurity>0</DocSecurity>
  <Lines>81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Ingenii Group LLC </Company>
  <LinksUpToDate>false</LinksUpToDate>
  <CharactersWithSpaces>1432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DeMartini</dc:creator>
  <cp:keywords/>
  <dc:description/>
  <cp:lastModifiedBy>David DeMartini</cp:lastModifiedBy>
  <cp:revision>2</cp:revision>
  <cp:lastPrinted>2016-07-01T16:19:00Z</cp:lastPrinted>
  <dcterms:created xsi:type="dcterms:W3CDTF">2017-10-06T18:16:00Z</dcterms:created>
  <dcterms:modified xsi:type="dcterms:W3CDTF">2017-10-06T18:16:00Z</dcterms:modified>
  <cp:category/>
</cp:coreProperties>
</file>